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BD60" w14:textId="77777777" w:rsidR="00963154" w:rsidRDefault="00220213">
      <w:r>
        <w:rPr>
          <w:noProof/>
        </w:rPr>
        <w:drawing>
          <wp:anchor distT="0" distB="0" distL="114300" distR="114300" simplePos="0" relativeHeight="251659264" behindDoc="0" locked="0" layoutInCell="1" allowOverlap="1" wp14:anchorId="7F62965A" wp14:editId="36C03D1A">
            <wp:simplePos x="0" y="0"/>
            <wp:positionH relativeFrom="column">
              <wp:posOffset>-777240</wp:posOffset>
            </wp:positionH>
            <wp:positionV relativeFrom="paragraph">
              <wp:posOffset>26670</wp:posOffset>
            </wp:positionV>
            <wp:extent cx="7475122" cy="51228"/>
            <wp:effectExtent l="0" t="0" r="0" b="6350"/>
            <wp:wrapNone/>
            <wp:docPr id="1719643091" name="Picture 171964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9872900" cy="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4F807" w14:textId="77777777" w:rsidR="00E767C0" w:rsidRDefault="00E767C0" w:rsidP="00220213">
      <w:pPr>
        <w:rPr>
          <w:b/>
          <w:bCs/>
          <w:sz w:val="28"/>
          <w:szCs w:val="28"/>
          <w:u w:val="single"/>
        </w:rPr>
      </w:pPr>
    </w:p>
    <w:p w14:paraId="4AFDBE60" w14:textId="52DC430C" w:rsidR="00220213" w:rsidRPr="00E41050" w:rsidRDefault="00B16A26" w:rsidP="00E767C0">
      <w:pPr>
        <w:ind w:left="2160" w:firstLine="720"/>
        <w:rPr>
          <w:b/>
          <w:bCs/>
          <w:sz w:val="28"/>
          <w:szCs w:val="28"/>
          <w:u w:val="single"/>
        </w:rPr>
      </w:pPr>
      <w:r w:rsidRPr="00E41050">
        <w:rPr>
          <w:b/>
          <w:bCs/>
          <w:sz w:val="28"/>
          <w:szCs w:val="28"/>
          <w:u w:val="single"/>
        </w:rPr>
        <w:t>Meeting agenda – [Date/ Time]</w:t>
      </w:r>
    </w:p>
    <w:p w14:paraId="72B95FF5" w14:textId="77777777" w:rsidR="00B16A26" w:rsidRDefault="00B16A26" w:rsidP="00220213"/>
    <w:p w14:paraId="2F43F4DB" w14:textId="3E6110F2" w:rsidR="00B16A26" w:rsidRDefault="00B16A26" w:rsidP="00220213">
      <w:r>
        <w:t>Attendees:</w:t>
      </w:r>
    </w:p>
    <w:p w14:paraId="587780BE" w14:textId="26C68A5D" w:rsidR="00B16A26" w:rsidRDefault="00B16A26" w:rsidP="00220213">
      <w:r>
        <w:t>Chair:</w:t>
      </w:r>
    </w:p>
    <w:p w14:paraId="46C57CCC" w14:textId="71A57EAA" w:rsidR="00692D4A" w:rsidRDefault="00692D4A" w:rsidP="00220213">
      <w:r>
        <w:t>Minute taker:</w:t>
      </w:r>
    </w:p>
    <w:p w14:paraId="6718C636" w14:textId="77777777" w:rsidR="00B16A26" w:rsidRDefault="00B16A26" w:rsidP="00220213"/>
    <w:p w14:paraId="55BD5478" w14:textId="46AC79D2" w:rsidR="00B16A26" w:rsidRDefault="00B16A26" w:rsidP="00220213">
      <w:pPr>
        <w:pStyle w:val="ListParagraph"/>
        <w:numPr>
          <w:ilvl w:val="0"/>
          <w:numId w:val="2"/>
        </w:numPr>
      </w:pPr>
      <w:r>
        <w:t>Meeting purpose</w:t>
      </w:r>
    </w:p>
    <w:p w14:paraId="34185D7A" w14:textId="6CE87372" w:rsidR="00E41050" w:rsidRDefault="00E41050" w:rsidP="00220213"/>
    <w:p w14:paraId="665EC0AF" w14:textId="6E64CE70" w:rsidR="00B16A26" w:rsidRDefault="00E41050" w:rsidP="00E767C0">
      <w:pPr>
        <w:pStyle w:val="ListParagraph"/>
        <w:numPr>
          <w:ilvl w:val="0"/>
          <w:numId w:val="2"/>
        </w:numPr>
      </w:pPr>
      <w:r>
        <w:t>Updates since last meeting</w:t>
      </w:r>
    </w:p>
    <w:p w14:paraId="574E90D0" w14:textId="629656C7" w:rsidR="00E41050" w:rsidRDefault="00E41050" w:rsidP="00E41050"/>
    <w:p w14:paraId="4A3CA540" w14:textId="40DF21B3" w:rsidR="00E41050" w:rsidRDefault="00E41050" w:rsidP="007319A7">
      <w:pPr>
        <w:pStyle w:val="ListParagraph"/>
        <w:numPr>
          <w:ilvl w:val="0"/>
          <w:numId w:val="2"/>
        </w:numPr>
      </w:pPr>
      <w:r>
        <w:t>Performance review</w:t>
      </w:r>
    </w:p>
    <w:p w14:paraId="72295037" w14:textId="16DCC99E" w:rsidR="00E41050" w:rsidRDefault="00E41050" w:rsidP="00E41050"/>
    <w:p w14:paraId="1F45838B" w14:textId="11E449CC" w:rsidR="00E41050" w:rsidRDefault="00E41050" w:rsidP="007319A7">
      <w:pPr>
        <w:pStyle w:val="ListParagraph"/>
        <w:numPr>
          <w:ilvl w:val="0"/>
          <w:numId w:val="2"/>
        </w:numPr>
      </w:pPr>
      <w:r>
        <w:t>Contact us review</w:t>
      </w:r>
    </w:p>
    <w:p w14:paraId="50B424EC" w14:textId="6646C0F0" w:rsidR="00E41050" w:rsidRDefault="00E41050" w:rsidP="00E41050"/>
    <w:p w14:paraId="74C9D3D0" w14:textId="6C5B195D" w:rsidR="00E767C0" w:rsidRDefault="00E41050" w:rsidP="00E41050">
      <w:pPr>
        <w:pStyle w:val="ListParagraph"/>
        <w:numPr>
          <w:ilvl w:val="0"/>
          <w:numId w:val="2"/>
        </w:numPr>
      </w:pPr>
      <w:r>
        <w:t>Issues to rais</w:t>
      </w:r>
      <w:r w:rsidR="001F1F80">
        <w:t>e</w:t>
      </w:r>
    </w:p>
    <w:p w14:paraId="4C2033AD" w14:textId="02F2D24D" w:rsidR="00E767C0" w:rsidRDefault="00E767C0" w:rsidP="00E767C0"/>
    <w:p w14:paraId="3922AAC3" w14:textId="33E0B414" w:rsidR="00E767C0" w:rsidRDefault="00E767C0" w:rsidP="00672B1B">
      <w:pPr>
        <w:pStyle w:val="ListParagraph"/>
        <w:numPr>
          <w:ilvl w:val="0"/>
          <w:numId w:val="2"/>
        </w:numPr>
      </w:pPr>
      <w:r>
        <w:t>Current key developments discussion/decision</w:t>
      </w:r>
    </w:p>
    <w:p w14:paraId="01FDBCA2" w14:textId="77777777" w:rsidR="00E767C0" w:rsidRDefault="00E767C0" w:rsidP="00E767C0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767C0" w14:paraId="3E4B2399" w14:textId="77777777" w:rsidTr="002F7F02">
        <w:tc>
          <w:tcPr>
            <w:tcW w:w="2254" w:type="dxa"/>
          </w:tcPr>
          <w:p w14:paraId="7E3A3265" w14:textId="6AC5FEB1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Owner</w:t>
            </w:r>
          </w:p>
        </w:tc>
        <w:tc>
          <w:tcPr>
            <w:tcW w:w="2254" w:type="dxa"/>
          </w:tcPr>
          <w:p w14:paraId="19AC3898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Topic</w:t>
            </w:r>
          </w:p>
        </w:tc>
        <w:tc>
          <w:tcPr>
            <w:tcW w:w="2254" w:type="dxa"/>
          </w:tcPr>
          <w:p w14:paraId="7F03D8FC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Background</w:t>
            </w:r>
          </w:p>
        </w:tc>
        <w:tc>
          <w:tcPr>
            <w:tcW w:w="2254" w:type="dxa"/>
          </w:tcPr>
          <w:p w14:paraId="51A83D79" w14:textId="77777777" w:rsidR="00E767C0" w:rsidRPr="00E41050" w:rsidRDefault="00E767C0" w:rsidP="002F7F02">
            <w:pPr>
              <w:rPr>
                <w:b/>
                <w:bCs/>
              </w:rPr>
            </w:pPr>
            <w:r w:rsidRPr="00E41050">
              <w:rPr>
                <w:b/>
                <w:bCs/>
              </w:rPr>
              <w:t>Outcome needed</w:t>
            </w:r>
          </w:p>
        </w:tc>
      </w:tr>
      <w:tr w:rsidR="00E767C0" w14:paraId="0036A771" w14:textId="77777777" w:rsidTr="002F7F02">
        <w:tc>
          <w:tcPr>
            <w:tcW w:w="2254" w:type="dxa"/>
          </w:tcPr>
          <w:p w14:paraId="63A179D9" w14:textId="77777777" w:rsidR="00E767C0" w:rsidRDefault="00E767C0" w:rsidP="002F7F02"/>
        </w:tc>
        <w:tc>
          <w:tcPr>
            <w:tcW w:w="2254" w:type="dxa"/>
          </w:tcPr>
          <w:p w14:paraId="44CC6ECC" w14:textId="77777777" w:rsidR="00E767C0" w:rsidRDefault="00E767C0" w:rsidP="002F7F02"/>
        </w:tc>
        <w:tc>
          <w:tcPr>
            <w:tcW w:w="2254" w:type="dxa"/>
          </w:tcPr>
          <w:p w14:paraId="71C35056" w14:textId="77777777" w:rsidR="00E767C0" w:rsidRDefault="00E767C0" w:rsidP="002F7F02"/>
        </w:tc>
        <w:tc>
          <w:tcPr>
            <w:tcW w:w="2254" w:type="dxa"/>
          </w:tcPr>
          <w:p w14:paraId="6CEDF757" w14:textId="77777777" w:rsidR="00E767C0" w:rsidRDefault="00E767C0" w:rsidP="002F7F02"/>
        </w:tc>
      </w:tr>
      <w:tr w:rsidR="00E767C0" w14:paraId="7B26DBA3" w14:textId="77777777" w:rsidTr="002F7F02">
        <w:tc>
          <w:tcPr>
            <w:tcW w:w="2254" w:type="dxa"/>
          </w:tcPr>
          <w:p w14:paraId="4BC23DA4" w14:textId="759ECAB5" w:rsidR="00E767C0" w:rsidRDefault="00E767C0" w:rsidP="002F7F02"/>
        </w:tc>
        <w:tc>
          <w:tcPr>
            <w:tcW w:w="2254" w:type="dxa"/>
          </w:tcPr>
          <w:p w14:paraId="75C3A121" w14:textId="77777777" w:rsidR="00E767C0" w:rsidRDefault="00E767C0" w:rsidP="002F7F02"/>
        </w:tc>
        <w:tc>
          <w:tcPr>
            <w:tcW w:w="2254" w:type="dxa"/>
          </w:tcPr>
          <w:p w14:paraId="6D09746F" w14:textId="77777777" w:rsidR="00E767C0" w:rsidRDefault="00E767C0" w:rsidP="002F7F02"/>
        </w:tc>
        <w:tc>
          <w:tcPr>
            <w:tcW w:w="2254" w:type="dxa"/>
          </w:tcPr>
          <w:p w14:paraId="1EC4B37F" w14:textId="77777777" w:rsidR="00E767C0" w:rsidRDefault="00E767C0" w:rsidP="002F7F02"/>
        </w:tc>
      </w:tr>
      <w:tr w:rsidR="00E767C0" w14:paraId="704AB71A" w14:textId="77777777" w:rsidTr="002F7F02">
        <w:tc>
          <w:tcPr>
            <w:tcW w:w="2254" w:type="dxa"/>
          </w:tcPr>
          <w:p w14:paraId="1CC4E784" w14:textId="0E5AFF3A" w:rsidR="00E767C0" w:rsidRDefault="00E767C0" w:rsidP="002F7F02"/>
        </w:tc>
        <w:tc>
          <w:tcPr>
            <w:tcW w:w="2254" w:type="dxa"/>
          </w:tcPr>
          <w:p w14:paraId="48F26AA0" w14:textId="77777777" w:rsidR="00E767C0" w:rsidRDefault="00E767C0" w:rsidP="002F7F02"/>
        </w:tc>
        <w:tc>
          <w:tcPr>
            <w:tcW w:w="2254" w:type="dxa"/>
          </w:tcPr>
          <w:p w14:paraId="16F15465" w14:textId="77777777" w:rsidR="00E767C0" w:rsidRDefault="00E767C0" w:rsidP="002F7F02"/>
        </w:tc>
        <w:tc>
          <w:tcPr>
            <w:tcW w:w="2254" w:type="dxa"/>
          </w:tcPr>
          <w:p w14:paraId="433F591E" w14:textId="77777777" w:rsidR="00E767C0" w:rsidRDefault="00E767C0" w:rsidP="002F7F02"/>
        </w:tc>
      </w:tr>
    </w:tbl>
    <w:p w14:paraId="24ED27F5" w14:textId="6E45F741" w:rsidR="00E767C0" w:rsidRDefault="00E767C0" w:rsidP="00E41050"/>
    <w:p w14:paraId="464DA992" w14:textId="35EF8B32" w:rsidR="00790B01" w:rsidRDefault="00E767C0" w:rsidP="00672B1B">
      <w:pPr>
        <w:pStyle w:val="ListParagraph"/>
        <w:numPr>
          <w:ilvl w:val="0"/>
          <w:numId w:val="2"/>
        </w:numPr>
      </w:pPr>
      <w:r>
        <w:t>Potential development opportunities</w:t>
      </w:r>
    </w:p>
    <w:p w14:paraId="1F73D3C9" w14:textId="752BF0DF" w:rsidR="00E767C0" w:rsidRDefault="00E767C0" w:rsidP="007319A7">
      <w:r>
        <w:tab/>
      </w:r>
    </w:p>
    <w:p w14:paraId="18C8D7BB" w14:textId="13B47A5F" w:rsidR="00E767C0" w:rsidRDefault="00E767C0" w:rsidP="007319A7">
      <w:r>
        <w:tab/>
      </w:r>
    </w:p>
    <w:p w14:paraId="1C751611" w14:textId="323BF6D6" w:rsidR="00E767C0" w:rsidRDefault="00E767C0" w:rsidP="00E41050"/>
    <w:p w14:paraId="2C3F02F3" w14:textId="114DC131" w:rsidR="00790B01" w:rsidRDefault="00790B01" w:rsidP="00672B1B">
      <w:pPr>
        <w:pStyle w:val="ListParagraph"/>
        <w:numPr>
          <w:ilvl w:val="0"/>
          <w:numId w:val="2"/>
        </w:numPr>
      </w:pPr>
      <w:r>
        <w:t>AOB</w:t>
      </w:r>
    </w:p>
    <w:p w14:paraId="28AFD3F8" w14:textId="41792BE9" w:rsidR="00E41050" w:rsidRDefault="002D776E" w:rsidP="00E41050">
      <w:r>
        <w:rPr>
          <w:noProof/>
        </w:rPr>
        <w:drawing>
          <wp:anchor distT="0" distB="0" distL="114300" distR="114300" simplePos="0" relativeHeight="251657728" behindDoc="0" locked="0" layoutInCell="1" allowOverlap="1" wp14:anchorId="22456A1A" wp14:editId="01D0B1CA">
            <wp:simplePos x="0" y="0"/>
            <wp:positionH relativeFrom="column">
              <wp:posOffset>-899160</wp:posOffset>
            </wp:positionH>
            <wp:positionV relativeFrom="paragraph">
              <wp:posOffset>542925</wp:posOffset>
            </wp:positionV>
            <wp:extent cx="7475122" cy="51228"/>
            <wp:effectExtent l="0" t="0" r="0" b="6350"/>
            <wp:wrapNone/>
            <wp:docPr id="1204530735" name="Picture 120453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475122" cy="51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13E6C" w14:textId="77777777" w:rsidR="002D776E" w:rsidRDefault="002D776E" w:rsidP="002D776E">
      <w:pPr>
        <w:pStyle w:val="ListParagraph"/>
        <w:ind w:left="408"/>
      </w:pPr>
    </w:p>
    <w:p w14:paraId="5BE45D05" w14:textId="77777777" w:rsidR="002D776E" w:rsidRDefault="002D776E" w:rsidP="002D776E">
      <w:pPr>
        <w:pStyle w:val="ListParagraph"/>
      </w:pPr>
    </w:p>
    <w:p w14:paraId="2B15D59C" w14:textId="7B0ED8D4" w:rsidR="00B16A26" w:rsidRDefault="00E41050" w:rsidP="00672B1B">
      <w:pPr>
        <w:pStyle w:val="ListParagraph"/>
        <w:numPr>
          <w:ilvl w:val="0"/>
          <w:numId w:val="2"/>
        </w:numPr>
      </w:pPr>
      <w:r>
        <w:t>Decisions made</w:t>
      </w:r>
    </w:p>
    <w:p w14:paraId="0388BDCA" w14:textId="77777777" w:rsidR="00E41050" w:rsidRDefault="00E41050" w:rsidP="00220213"/>
    <w:p w14:paraId="72805257" w14:textId="0082C5BD" w:rsidR="00E41050" w:rsidRDefault="00E41050" w:rsidP="00672B1B">
      <w:pPr>
        <w:pStyle w:val="ListParagraph"/>
        <w:numPr>
          <w:ilvl w:val="0"/>
          <w:numId w:val="2"/>
        </w:numPr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E41050" w14:paraId="6E07D331" w14:textId="77777777" w:rsidTr="00E41050">
        <w:tc>
          <w:tcPr>
            <w:tcW w:w="1838" w:type="dxa"/>
          </w:tcPr>
          <w:p w14:paraId="5697BAC1" w14:textId="4FA810C9" w:rsidR="00E41050" w:rsidRDefault="00E41050" w:rsidP="00220213">
            <w:r>
              <w:t>Owner</w:t>
            </w:r>
          </w:p>
        </w:tc>
        <w:tc>
          <w:tcPr>
            <w:tcW w:w="4172" w:type="dxa"/>
          </w:tcPr>
          <w:p w14:paraId="15E46478" w14:textId="58107EAE" w:rsidR="00E41050" w:rsidRDefault="00E41050" w:rsidP="00220213">
            <w:r>
              <w:t>Action</w:t>
            </w:r>
          </w:p>
        </w:tc>
        <w:tc>
          <w:tcPr>
            <w:tcW w:w="3006" w:type="dxa"/>
          </w:tcPr>
          <w:p w14:paraId="75EF07B6" w14:textId="0253A119" w:rsidR="00E41050" w:rsidRDefault="00E41050" w:rsidP="00220213">
            <w:r>
              <w:t>Deadline</w:t>
            </w:r>
          </w:p>
        </w:tc>
      </w:tr>
      <w:tr w:rsidR="00E41050" w14:paraId="3129A2C3" w14:textId="77777777" w:rsidTr="00E41050">
        <w:tc>
          <w:tcPr>
            <w:tcW w:w="1838" w:type="dxa"/>
          </w:tcPr>
          <w:p w14:paraId="3D3DE53A" w14:textId="77777777" w:rsidR="00E41050" w:rsidRDefault="00E41050" w:rsidP="00220213"/>
        </w:tc>
        <w:tc>
          <w:tcPr>
            <w:tcW w:w="4172" w:type="dxa"/>
          </w:tcPr>
          <w:p w14:paraId="0A8FC79A" w14:textId="77777777" w:rsidR="00E41050" w:rsidRDefault="00E41050" w:rsidP="00220213"/>
        </w:tc>
        <w:tc>
          <w:tcPr>
            <w:tcW w:w="3006" w:type="dxa"/>
          </w:tcPr>
          <w:p w14:paraId="48E91724" w14:textId="77777777" w:rsidR="00E41050" w:rsidRDefault="00E41050" w:rsidP="00220213"/>
        </w:tc>
      </w:tr>
      <w:tr w:rsidR="00E41050" w14:paraId="493BCA18" w14:textId="77777777" w:rsidTr="00E41050">
        <w:tc>
          <w:tcPr>
            <w:tcW w:w="1838" w:type="dxa"/>
          </w:tcPr>
          <w:p w14:paraId="2555CEC9" w14:textId="77777777" w:rsidR="00E41050" w:rsidRDefault="00E41050" w:rsidP="00220213"/>
        </w:tc>
        <w:tc>
          <w:tcPr>
            <w:tcW w:w="4172" w:type="dxa"/>
          </w:tcPr>
          <w:p w14:paraId="67EAB47B" w14:textId="77777777" w:rsidR="00E41050" w:rsidRDefault="00E41050" w:rsidP="00220213"/>
        </w:tc>
        <w:tc>
          <w:tcPr>
            <w:tcW w:w="3006" w:type="dxa"/>
          </w:tcPr>
          <w:p w14:paraId="321ACD1E" w14:textId="77777777" w:rsidR="00E41050" w:rsidRDefault="00E41050" w:rsidP="00220213"/>
        </w:tc>
      </w:tr>
      <w:tr w:rsidR="00E41050" w14:paraId="2597C55D" w14:textId="77777777" w:rsidTr="00E41050">
        <w:tc>
          <w:tcPr>
            <w:tcW w:w="1838" w:type="dxa"/>
          </w:tcPr>
          <w:p w14:paraId="15C4DE87" w14:textId="77777777" w:rsidR="00E41050" w:rsidRDefault="00E41050" w:rsidP="00220213"/>
        </w:tc>
        <w:tc>
          <w:tcPr>
            <w:tcW w:w="4172" w:type="dxa"/>
          </w:tcPr>
          <w:p w14:paraId="3C99926C" w14:textId="77777777" w:rsidR="00E41050" w:rsidRDefault="00E41050" w:rsidP="00220213"/>
        </w:tc>
        <w:tc>
          <w:tcPr>
            <w:tcW w:w="3006" w:type="dxa"/>
          </w:tcPr>
          <w:p w14:paraId="6A93079B" w14:textId="77777777" w:rsidR="00E41050" w:rsidRDefault="00E41050" w:rsidP="00220213"/>
        </w:tc>
      </w:tr>
      <w:tr w:rsidR="00E41050" w14:paraId="0E529510" w14:textId="77777777" w:rsidTr="00E41050">
        <w:tc>
          <w:tcPr>
            <w:tcW w:w="1838" w:type="dxa"/>
          </w:tcPr>
          <w:p w14:paraId="4A7B4485" w14:textId="77777777" w:rsidR="00E41050" w:rsidRDefault="00E41050" w:rsidP="00220213"/>
        </w:tc>
        <w:tc>
          <w:tcPr>
            <w:tcW w:w="4172" w:type="dxa"/>
          </w:tcPr>
          <w:p w14:paraId="760083F2" w14:textId="77777777" w:rsidR="00E41050" w:rsidRDefault="00E41050" w:rsidP="00220213"/>
        </w:tc>
        <w:tc>
          <w:tcPr>
            <w:tcW w:w="3006" w:type="dxa"/>
          </w:tcPr>
          <w:p w14:paraId="0CD2CEC2" w14:textId="77777777" w:rsidR="00E41050" w:rsidRDefault="00E41050" w:rsidP="00220213"/>
        </w:tc>
      </w:tr>
    </w:tbl>
    <w:p w14:paraId="13A219B1" w14:textId="77777777" w:rsidR="00E41050" w:rsidRDefault="00E41050" w:rsidP="00220213"/>
    <w:p w14:paraId="36FB4F73" w14:textId="07D38B61" w:rsidR="00F43F0D" w:rsidRDefault="00F43F0D" w:rsidP="00F43F0D">
      <w:pPr>
        <w:pStyle w:val="ListParagraph"/>
        <w:numPr>
          <w:ilvl w:val="0"/>
          <w:numId w:val="2"/>
        </w:numPr>
      </w:pPr>
      <w:r>
        <w:t>Parking lot</w:t>
      </w:r>
    </w:p>
    <w:p w14:paraId="04BAE388" w14:textId="4FAED7AA" w:rsidR="00F43F0D" w:rsidRDefault="001F1F80" w:rsidP="001F1F80">
      <w:pPr>
        <w:ind w:left="48"/>
      </w:pPr>
      <w:r>
        <w:t>Items deferred for future meetings:</w:t>
      </w:r>
    </w:p>
    <w:p w14:paraId="08C33828" w14:textId="77777777" w:rsidR="00E41050" w:rsidRDefault="00E41050" w:rsidP="00220213"/>
    <w:p w14:paraId="2A11F118" w14:textId="77777777" w:rsidR="001F1F80" w:rsidRDefault="001F1F80" w:rsidP="00220213"/>
    <w:p w14:paraId="74E5DB52" w14:textId="77777777" w:rsidR="001F1F80" w:rsidRDefault="001F1F80" w:rsidP="00220213"/>
    <w:p w14:paraId="03ABA054" w14:textId="596BA48F" w:rsidR="00E41050" w:rsidRDefault="00E41050" w:rsidP="00220213">
      <w:r>
        <w:t>Next meeting:</w:t>
      </w:r>
    </w:p>
    <w:p w14:paraId="19C5E345" w14:textId="52B08885" w:rsidR="00E41050" w:rsidRDefault="00E41050" w:rsidP="00220213">
      <w:r>
        <w:t>Date:</w:t>
      </w:r>
    </w:p>
    <w:p w14:paraId="11CF550C" w14:textId="113FC79D" w:rsidR="00E41050" w:rsidRDefault="00E41050" w:rsidP="00220213">
      <w:r>
        <w:t>Time:</w:t>
      </w:r>
    </w:p>
    <w:p w14:paraId="7145AB5F" w14:textId="1B4226E4" w:rsidR="00E41050" w:rsidRDefault="00E41050" w:rsidP="00220213">
      <w:r>
        <w:t>Location:</w:t>
      </w:r>
    </w:p>
    <w:p w14:paraId="4EEE35B9" w14:textId="0D571A09" w:rsidR="00220213" w:rsidRPr="00220213" w:rsidRDefault="00FC0E1C" w:rsidP="00220213">
      <w:pPr>
        <w:tabs>
          <w:tab w:val="left" w:pos="2196"/>
        </w:tabs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6C0E91C" wp14:editId="1A8A5563">
            <wp:simplePos x="0" y="0"/>
            <wp:positionH relativeFrom="column">
              <wp:posOffset>-967740</wp:posOffset>
            </wp:positionH>
            <wp:positionV relativeFrom="paragraph">
              <wp:posOffset>3778885</wp:posOffset>
            </wp:positionV>
            <wp:extent cx="7475122" cy="51228"/>
            <wp:effectExtent l="0" t="0" r="0" b="6350"/>
            <wp:wrapNone/>
            <wp:docPr id="965988368" name="Picture 965988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475122" cy="51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213">
        <w:rPr>
          <w:noProof/>
        </w:rPr>
        <w:drawing>
          <wp:anchor distT="0" distB="0" distL="114300" distR="114300" simplePos="0" relativeHeight="251656704" behindDoc="0" locked="0" layoutInCell="1" allowOverlap="1" wp14:anchorId="538D5710" wp14:editId="31B97B56">
            <wp:simplePos x="0" y="0"/>
            <wp:positionH relativeFrom="column">
              <wp:posOffset>-845820</wp:posOffset>
            </wp:positionH>
            <wp:positionV relativeFrom="paragraph">
              <wp:posOffset>7475220</wp:posOffset>
            </wp:positionV>
            <wp:extent cx="7475122" cy="51228"/>
            <wp:effectExtent l="0" t="0" r="0" b="6350"/>
            <wp:wrapNone/>
            <wp:docPr id="1639355919" name="Picture 1639355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475122" cy="51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213">
        <w:tab/>
      </w:r>
    </w:p>
    <w:sectPr w:rsidR="00220213" w:rsidRPr="0022021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14EDB" w14:textId="77777777" w:rsidR="00A406A5" w:rsidRDefault="00A406A5" w:rsidP="00B3730C">
      <w:pPr>
        <w:spacing w:after="0" w:line="240" w:lineRule="auto"/>
      </w:pPr>
      <w:r>
        <w:separator/>
      </w:r>
    </w:p>
  </w:endnote>
  <w:endnote w:type="continuationSeparator" w:id="0">
    <w:p w14:paraId="68198000" w14:textId="77777777" w:rsidR="00A406A5" w:rsidRDefault="00A406A5" w:rsidP="00B37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05A4" w14:textId="77777777" w:rsidR="0077657C" w:rsidRPr="0077657C" w:rsidRDefault="0077657C" w:rsidP="0077657C">
    <w:pPr>
      <w:pStyle w:val="Footer"/>
      <w:tabs>
        <w:tab w:val="clear" w:pos="4513"/>
        <w:tab w:val="clear" w:pos="9026"/>
        <w:tab w:val="left" w:pos="1608"/>
      </w:tabs>
      <w:rPr>
        <w:color w:val="A5A5A5" w:themeColor="accent3"/>
        <w:lang w:val="en-US"/>
      </w:rPr>
    </w:pPr>
    <w:proofErr w:type="spellStart"/>
    <w:r w:rsidRPr="00220213">
      <w:rPr>
        <w:color w:val="179948"/>
        <w:lang w:val="en-US"/>
      </w:rPr>
      <w:t>Burdy</w:t>
    </w:r>
    <w:proofErr w:type="spellEnd"/>
    <w:r w:rsidRPr="00220213">
      <w:rPr>
        <w:color w:val="179948"/>
        <w:lang w:val="en-US"/>
      </w:rPr>
      <w:t xml:space="preserve"> Ltd </w:t>
    </w:r>
    <w:r w:rsidRPr="00220213">
      <w:rPr>
        <w:color w:val="179948"/>
      </w:rPr>
      <w:t xml:space="preserve">| </w:t>
    </w:r>
    <w:r w:rsidRPr="00220213">
      <w:rPr>
        <w:color w:val="E8520A"/>
      </w:rPr>
      <w:t>Company no. 17320914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EF859" w14:textId="77777777" w:rsidR="00A406A5" w:rsidRDefault="00A406A5" w:rsidP="00B3730C">
      <w:pPr>
        <w:spacing w:after="0" w:line="240" w:lineRule="auto"/>
      </w:pPr>
      <w:r>
        <w:separator/>
      </w:r>
    </w:p>
  </w:footnote>
  <w:footnote w:type="continuationSeparator" w:id="0">
    <w:p w14:paraId="40FC5CAA" w14:textId="77777777" w:rsidR="00A406A5" w:rsidRDefault="00A406A5" w:rsidP="00B37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B4B2" w14:textId="77777777" w:rsidR="00B3730C" w:rsidRPr="00220213" w:rsidRDefault="00B3730C">
    <w:pPr>
      <w:pStyle w:val="Header"/>
      <w:rPr>
        <w:rFonts w:ascii="DM Mono" w:hAnsi="DM Mono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89ED2E" wp14:editId="0A4F6047">
          <wp:simplePos x="0" y="0"/>
          <wp:positionH relativeFrom="column">
            <wp:posOffset>220980</wp:posOffset>
          </wp:positionH>
          <wp:positionV relativeFrom="paragraph">
            <wp:posOffset>-220980</wp:posOffset>
          </wp:positionV>
          <wp:extent cx="868680" cy="842088"/>
          <wp:effectExtent l="0" t="0" r="7620" b="0"/>
          <wp:wrapNone/>
          <wp:docPr id="208450228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502286" name="Picture 2084502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680" cy="8420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00220213">
      <w:rPr>
        <w:rFonts w:ascii="DM Mono" w:hAnsi="DM Mono"/>
        <w:color w:val="A5A5A5" w:themeColor="accent3"/>
        <w:sz w:val="20"/>
        <w:szCs w:val="20"/>
      </w:rPr>
      <w:tab/>
    </w:r>
    <w:hyperlink r:id="rId2" w:history="1">
      <w:r w:rsidR="0077657C" w:rsidRPr="00220213">
        <w:rPr>
          <w:rStyle w:val="Hyperlink"/>
          <w:rFonts w:ascii="DM Mono" w:hAnsi="DM Mono"/>
          <w:color w:val="179948"/>
          <w:sz w:val="20"/>
          <w:szCs w:val="20"/>
          <w:u w:val="none"/>
        </w:rPr>
        <w:t>www.burdy.co.uk</w:t>
      </w:r>
    </w:hyperlink>
    <w:r w:rsidRPr="00220213">
      <w:rPr>
        <w:rFonts w:ascii="DM Mono" w:hAnsi="DM Mono"/>
        <w:color w:val="A5A5A5" w:themeColor="accent3"/>
        <w:sz w:val="20"/>
        <w:szCs w:val="20"/>
      </w:rPr>
      <w:br/>
    </w:r>
    <w:r w:rsidRPr="00220213">
      <w:rPr>
        <w:rFonts w:ascii="DM Mono" w:hAnsi="DM Mono"/>
        <w:color w:val="A5A5A5" w:themeColor="accent3"/>
        <w:sz w:val="20"/>
        <w:szCs w:val="20"/>
      </w:rPr>
      <w:tab/>
    </w:r>
    <w:r w:rsidR="00220213">
      <w:rPr>
        <w:rFonts w:ascii="DM Mono" w:hAnsi="DM Mono"/>
        <w:color w:val="E8520A"/>
        <w:sz w:val="20"/>
        <w:szCs w:val="20"/>
      </w:rPr>
      <w:t>Data. Delivered.</w:t>
    </w:r>
    <w:r w:rsidRPr="00220213">
      <w:rPr>
        <w:rFonts w:ascii="DM Mono" w:hAnsi="DM Mono"/>
        <w:color w:val="A5A5A5" w:themeColor="accent3"/>
        <w:sz w:val="20"/>
        <w:szCs w:val="20"/>
      </w:rPr>
      <w:tab/>
    </w:r>
    <w:hyperlink r:id="rId3" w:history="1">
      <w:r w:rsidRPr="00220213">
        <w:rPr>
          <w:rStyle w:val="Hyperlink"/>
          <w:rFonts w:ascii="DM Mono" w:hAnsi="DM Mono"/>
          <w:color w:val="179948"/>
          <w:sz w:val="20"/>
          <w:szCs w:val="20"/>
          <w:u w:val="none"/>
        </w:rPr>
        <w:t>burdybusiness@outlook.com</w:t>
      </w:r>
    </w:hyperlink>
  </w:p>
  <w:p w14:paraId="7A620F5D" w14:textId="0D14353A" w:rsidR="00B3730C" w:rsidRPr="00220213" w:rsidRDefault="00B3730C">
    <w:pPr>
      <w:pStyle w:val="Header"/>
      <w:rPr>
        <w:rFonts w:ascii="DM Mono" w:hAnsi="DM Mono"/>
        <w:color w:val="179948"/>
        <w:sz w:val="20"/>
        <w:szCs w:val="20"/>
      </w:rPr>
    </w:pPr>
    <w:r w:rsidRPr="00220213">
      <w:rPr>
        <w:rFonts w:ascii="DM Mono" w:hAnsi="DM Mono"/>
        <w:color w:val="A5A5A5" w:themeColor="accent3"/>
        <w:sz w:val="20"/>
        <w:szCs w:val="20"/>
      </w:rPr>
      <w:tab/>
    </w:r>
    <w:r w:rsidRPr="00220213">
      <w:rPr>
        <w:rFonts w:ascii="DM Mono" w:hAnsi="DM Mono"/>
        <w:color w:val="A5A5A5" w:themeColor="accent3"/>
        <w:sz w:val="20"/>
        <w:szCs w:val="20"/>
      </w:rPr>
      <w:tab/>
    </w:r>
    <w:r w:rsidRPr="00220213">
      <w:rPr>
        <w:rFonts w:ascii="DM Mono" w:hAnsi="DM Mono"/>
        <w:color w:val="179948"/>
        <w:sz w:val="20"/>
        <w:szCs w:val="20"/>
      </w:rPr>
      <w:t>07348</w:t>
    </w:r>
    <w:r w:rsidR="006B4714">
      <w:rPr>
        <w:rFonts w:ascii="DM Mono" w:hAnsi="DM Mono"/>
        <w:color w:val="179948"/>
        <w:sz w:val="20"/>
        <w:szCs w:val="20"/>
      </w:rPr>
      <w:t xml:space="preserve"> </w:t>
    </w:r>
    <w:r w:rsidRPr="00220213">
      <w:rPr>
        <w:rFonts w:ascii="DM Mono" w:hAnsi="DM Mono"/>
        <w:color w:val="179948"/>
        <w:sz w:val="20"/>
        <w:szCs w:val="20"/>
      </w:rPr>
      <w:t>657</w:t>
    </w:r>
    <w:r w:rsidR="006B4714">
      <w:rPr>
        <w:rFonts w:ascii="DM Mono" w:hAnsi="DM Mono"/>
        <w:color w:val="179948"/>
        <w:sz w:val="20"/>
        <w:szCs w:val="20"/>
      </w:rPr>
      <w:t xml:space="preserve"> </w:t>
    </w:r>
    <w:r w:rsidRPr="00220213">
      <w:rPr>
        <w:rFonts w:ascii="DM Mono" w:hAnsi="DM Mono"/>
        <w:color w:val="179948"/>
        <w:sz w:val="20"/>
        <w:szCs w:val="20"/>
      </w:rPr>
      <w:t>940</w:t>
    </w:r>
  </w:p>
  <w:p w14:paraId="1EF468FC" w14:textId="77777777" w:rsidR="00B3730C" w:rsidRDefault="00B373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DF5"/>
    <w:multiLevelType w:val="hybridMultilevel"/>
    <w:tmpl w:val="075EE5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3A2733"/>
    <w:multiLevelType w:val="hybridMultilevel"/>
    <w:tmpl w:val="91B66418"/>
    <w:lvl w:ilvl="0" w:tplc="014C205A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8" w:hanging="360"/>
      </w:pPr>
    </w:lvl>
    <w:lvl w:ilvl="2" w:tplc="0809001B" w:tentative="1">
      <w:start w:val="1"/>
      <w:numFmt w:val="lowerRoman"/>
      <w:lvlText w:val="%3."/>
      <w:lvlJc w:val="right"/>
      <w:pPr>
        <w:ind w:left="1848" w:hanging="180"/>
      </w:pPr>
    </w:lvl>
    <w:lvl w:ilvl="3" w:tplc="0809000F" w:tentative="1">
      <w:start w:val="1"/>
      <w:numFmt w:val="decimal"/>
      <w:lvlText w:val="%4."/>
      <w:lvlJc w:val="left"/>
      <w:pPr>
        <w:ind w:left="2568" w:hanging="360"/>
      </w:pPr>
    </w:lvl>
    <w:lvl w:ilvl="4" w:tplc="08090019" w:tentative="1">
      <w:start w:val="1"/>
      <w:numFmt w:val="lowerLetter"/>
      <w:lvlText w:val="%5."/>
      <w:lvlJc w:val="left"/>
      <w:pPr>
        <w:ind w:left="3288" w:hanging="360"/>
      </w:pPr>
    </w:lvl>
    <w:lvl w:ilvl="5" w:tplc="0809001B" w:tentative="1">
      <w:start w:val="1"/>
      <w:numFmt w:val="lowerRoman"/>
      <w:lvlText w:val="%6."/>
      <w:lvlJc w:val="right"/>
      <w:pPr>
        <w:ind w:left="4008" w:hanging="180"/>
      </w:pPr>
    </w:lvl>
    <w:lvl w:ilvl="6" w:tplc="0809000F" w:tentative="1">
      <w:start w:val="1"/>
      <w:numFmt w:val="decimal"/>
      <w:lvlText w:val="%7."/>
      <w:lvlJc w:val="left"/>
      <w:pPr>
        <w:ind w:left="4728" w:hanging="360"/>
      </w:pPr>
    </w:lvl>
    <w:lvl w:ilvl="7" w:tplc="08090019" w:tentative="1">
      <w:start w:val="1"/>
      <w:numFmt w:val="lowerLetter"/>
      <w:lvlText w:val="%8."/>
      <w:lvlJc w:val="left"/>
      <w:pPr>
        <w:ind w:left="5448" w:hanging="360"/>
      </w:pPr>
    </w:lvl>
    <w:lvl w:ilvl="8" w:tplc="08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093769827">
    <w:abstractNumId w:val="0"/>
  </w:num>
  <w:num w:numId="2" w16cid:durableId="2079476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26"/>
    <w:rsid w:val="00185437"/>
    <w:rsid w:val="001F1F80"/>
    <w:rsid w:val="00220213"/>
    <w:rsid w:val="002D776E"/>
    <w:rsid w:val="005A7DCA"/>
    <w:rsid w:val="006305EC"/>
    <w:rsid w:val="00672B1B"/>
    <w:rsid w:val="00692D4A"/>
    <w:rsid w:val="006B4714"/>
    <w:rsid w:val="007319A7"/>
    <w:rsid w:val="0077657C"/>
    <w:rsid w:val="007863EF"/>
    <w:rsid w:val="00790B01"/>
    <w:rsid w:val="00872147"/>
    <w:rsid w:val="008C5C75"/>
    <w:rsid w:val="00963154"/>
    <w:rsid w:val="00A406A5"/>
    <w:rsid w:val="00AC0F47"/>
    <w:rsid w:val="00B16A26"/>
    <w:rsid w:val="00B3730C"/>
    <w:rsid w:val="00BC3543"/>
    <w:rsid w:val="00E41050"/>
    <w:rsid w:val="00E767C0"/>
    <w:rsid w:val="00F43F0D"/>
    <w:rsid w:val="00FC0E1C"/>
    <w:rsid w:val="00FD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19238"/>
  <w15:chartTrackingRefBased/>
  <w15:docId w15:val="{EE20B4BE-F940-43F0-A226-655B4644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30C"/>
  </w:style>
  <w:style w:type="paragraph" w:styleId="Footer">
    <w:name w:val="footer"/>
    <w:basedOn w:val="Normal"/>
    <w:link w:val="FooterChar"/>
    <w:uiPriority w:val="99"/>
    <w:unhideWhenUsed/>
    <w:rsid w:val="00B373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30C"/>
  </w:style>
  <w:style w:type="character" w:styleId="Hyperlink">
    <w:name w:val="Hyperlink"/>
    <w:basedOn w:val="DefaultParagraphFont"/>
    <w:uiPriority w:val="99"/>
    <w:unhideWhenUsed/>
    <w:rsid w:val="00B37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3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41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burdybusiness@outlook.com" TargetMode="External"/><Relationship Id="rId2" Type="http://schemas.openxmlformats.org/officeDocument/2006/relationships/hyperlink" Target="http://www.burdy.co.uk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s\Business\BurdySetUp\Documentation\Burdy%20Letter%20Hea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Burdy Letter Head Template.dotx</Template>
  <TotalTime>5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Patricia Burley</cp:lastModifiedBy>
  <cp:revision>9</cp:revision>
  <dcterms:created xsi:type="dcterms:W3CDTF">2026-07-28T15:50:00Z</dcterms:created>
  <dcterms:modified xsi:type="dcterms:W3CDTF">2026-07-28T15:59:00Z</dcterms:modified>
</cp:coreProperties>
</file>