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BD60" w14:textId="728534B1" w:rsidR="00963154" w:rsidRDefault="00963154"/>
    <w:p w14:paraId="4AFDBE60" w14:textId="52DC430C" w:rsidR="00220213" w:rsidRPr="00E41050" w:rsidRDefault="00B16A26" w:rsidP="00E767C0">
      <w:pPr>
        <w:ind w:left="2160" w:firstLine="720"/>
        <w:rPr>
          <w:b/>
          <w:bCs/>
          <w:sz w:val="28"/>
          <w:szCs w:val="28"/>
          <w:u w:val="single"/>
        </w:rPr>
      </w:pPr>
      <w:r w:rsidRPr="00E41050">
        <w:rPr>
          <w:b/>
          <w:bCs/>
          <w:sz w:val="28"/>
          <w:szCs w:val="28"/>
          <w:u w:val="single"/>
        </w:rPr>
        <w:t>Meeting agenda – [Date/ Time]</w:t>
      </w:r>
    </w:p>
    <w:p w14:paraId="72B95FF5" w14:textId="77777777" w:rsidR="00B16A26" w:rsidRDefault="00B16A26" w:rsidP="00220213"/>
    <w:p w14:paraId="587780BE" w14:textId="26C68A5D" w:rsidR="00B16A26" w:rsidRDefault="00B16A26" w:rsidP="00220213">
      <w:r>
        <w:t>Chair:</w:t>
      </w:r>
    </w:p>
    <w:p w14:paraId="6718C636" w14:textId="77777777" w:rsidR="00B16A26" w:rsidRDefault="00B16A26" w:rsidP="00220213"/>
    <w:p w14:paraId="08826ABE" w14:textId="2072B645" w:rsidR="00B16A26" w:rsidRDefault="00B16A26" w:rsidP="00E767C0">
      <w:pPr>
        <w:pStyle w:val="ListParagraph"/>
        <w:numPr>
          <w:ilvl w:val="0"/>
          <w:numId w:val="2"/>
        </w:numPr>
      </w:pPr>
      <w:r>
        <w:t>Meeting purpose</w:t>
      </w:r>
    </w:p>
    <w:p w14:paraId="55BD5478" w14:textId="1352DFC1" w:rsidR="00B16A26" w:rsidRDefault="00B16A26" w:rsidP="00220213">
      <w:r>
        <w:tab/>
        <w:t>Desired outcomes</w:t>
      </w:r>
    </w:p>
    <w:p w14:paraId="34185D7A" w14:textId="6CE87372" w:rsidR="00E41050" w:rsidRDefault="00E41050" w:rsidP="00220213"/>
    <w:p w14:paraId="665EC0AF" w14:textId="6E64CE70" w:rsidR="00B16A26" w:rsidRDefault="00E41050" w:rsidP="00E767C0">
      <w:pPr>
        <w:pStyle w:val="ListParagraph"/>
        <w:numPr>
          <w:ilvl w:val="0"/>
          <w:numId w:val="2"/>
        </w:numPr>
      </w:pPr>
      <w:r>
        <w:t>Updates since last meeting</w:t>
      </w:r>
    </w:p>
    <w:p w14:paraId="59B84848" w14:textId="29DF83C8" w:rsidR="00B16A26" w:rsidRDefault="00B16A26" w:rsidP="00E41050">
      <w:pPr>
        <w:ind w:firstLine="720"/>
      </w:pPr>
      <w:r>
        <w:t>Progress against last actions</w:t>
      </w:r>
    </w:p>
    <w:p w14:paraId="59020F0B" w14:textId="6FFF06E3" w:rsidR="00E41050" w:rsidRDefault="00E41050" w:rsidP="00E41050">
      <w:pPr>
        <w:ind w:firstLine="720"/>
      </w:pPr>
      <w:r>
        <w:t>Outstanding issues</w:t>
      </w:r>
    </w:p>
    <w:p w14:paraId="6FF39A0B" w14:textId="2CED8F5F" w:rsidR="00E41050" w:rsidRDefault="00E41050" w:rsidP="00E41050">
      <w:pPr>
        <w:ind w:firstLine="720"/>
      </w:pPr>
      <w:r>
        <w:t>Key Achievements</w:t>
      </w:r>
    </w:p>
    <w:p w14:paraId="574E90D0" w14:textId="629656C7" w:rsidR="00E41050" w:rsidRDefault="00E41050" w:rsidP="00E41050"/>
    <w:p w14:paraId="03385B2B" w14:textId="05175F10" w:rsidR="00E41050" w:rsidRDefault="00E41050" w:rsidP="00E767C0">
      <w:pPr>
        <w:pStyle w:val="ListParagraph"/>
        <w:numPr>
          <w:ilvl w:val="0"/>
          <w:numId w:val="2"/>
        </w:numPr>
      </w:pPr>
      <w:r>
        <w:t>Performance review</w:t>
      </w:r>
    </w:p>
    <w:p w14:paraId="5D0B3047" w14:textId="61100E1A" w:rsidR="00E41050" w:rsidRDefault="00E41050" w:rsidP="00E41050">
      <w:r>
        <w:tab/>
        <w:t>User growth – Contact us, user searches, new users</w:t>
      </w:r>
    </w:p>
    <w:p w14:paraId="2176BF21" w14:textId="7767106A" w:rsidR="00E41050" w:rsidRDefault="00E41050" w:rsidP="00E41050">
      <w:r>
        <w:tab/>
        <w:t>Financial update – Month income, ytd income, additional outgoings</w:t>
      </w:r>
      <w:r w:rsidR="00E767C0">
        <w:t>, number of links used</w:t>
      </w:r>
    </w:p>
    <w:p w14:paraId="4A3CA540" w14:textId="206ACA70" w:rsidR="00E41050" w:rsidRDefault="00E41050" w:rsidP="00E41050">
      <w:r>
        <w:tab/>
        <w:t>Operational updates</w:t>
      </w:r>
    </w:p>
    <w:p w14:paraId="72295037" w14:textId="16DCC99E" w:rsidR="00E41050" w:rsidRDefault="00E41050" w:rsidP="00E41050"/>
    <w:p w14:paraId="12CA50BB" w14:textId="5F6F9224" w:rsidR="00E41050" w:rsidRDefault="00E41050" w:rsidP="00E767C0">
      <w:pPr>
        <w:pStyle w:val="ListParagraph"/>
        <w:numPr>
          <w:ilvl w:val="0"/>
          <w:numId w:val="2"/>
        </w:numPr>
      </w:pPr>
      <w:r>
        <w:t>Contact us review</w:t>
      </w:r>
    </w:p>
    <w:p w14:paraId="6317B693" w14:textId="2DAA868F" w:rsidR="00E41050" w:rsidRDefault="00E41050" w:rsidP="00E41050">
      <w:r>
        <w:tab/>
        <w:t>Technical concerns</w:t>
      </w:r>
      <w:r w:rsidR="00790B01">
        <w:t xml:space="preserve"> – number of order issue, billing query, product inquiry, feedback, technical, investor, employment </w:t>
      </w:r>
    </w:p>
    <w:p w14:paraId="1F45838B" w14:textId="59E2BE31" w:rsidR="00E41050" w:rsidRDefault="00E41050" w:rsidP="00E41050">
      <w:r>
        <w:tab/>
        <w:t>Potential developments</w:t>
      </w:r>
    </w:p>
    <w:p w14:paraId="50B424EC" w14:textId="6646C0F0" w:rsidR="00E41050" w:rsidRDefault="00E41050" w:rsidP="00E41050"/>
    <w:p w14:paraId="3DA9E327" w14:textId="202DC47A" w:rsidR="00E41050" w:rsidRDefault="00E41050" w:rsidP="00E767C0">
      <w:pPr>
        <w:pStyle w:val="ListParagraph"/>
        <w:numPr>
          <w:ilvl w:val="0"/>
          <w:numId w:val="2"/>
        </w:numPr>
      </w:pPr>
      <w:r>
        <w:t>Issues to raise</w:t>
      </w:r>
    </w:p>
    <w:p w14:paraId="082CBA7A" w14:textId="51DBAF8C" w:rsidR="00E41050" w:rsidRDefault="00E41050" w:rsidP="00E41050">
      <w:r>
        <w:tab/>
        <w:t>Risks</w:t>
      </w:r>
    </w:p>
    <w:p w14:paraId="402B30AF" w14:textId="30787DC8" w:rsidR="00E41050" w:rsidRDefault="00E41050" w:rsidP="00E41050">
      <w:r>
        <w:tab/>
        <w:t>Resource restraints</w:t>
      </w:r>
    </w:p>
    <w:p w14:paraId="35E572FF" w14:textId="36BCF817" w:rsidR="00E41050" w:rsidRDefault="00E41050" w:rsidP="00E41050">
      <w:r>
        <w:tab/>
        <w:t>Legal/customer issues</w:t>
      </w:r>
    </w:p>
    <w:p w14:paraId="74C9D3D0" w14:textId="79617CD9" w:rsidR="00E767C0" w:rsidRDefault="00E767C0" w:rsidP="00E41050"/>
    <w:p w14:paraId="4C2033AD" w14:textId="6DEC6654" w:rsidR="00E767C0" w:rsidRDefault="00E767C0" w:rsidP="00E767C0"/>
    <w:p w14:paraId="48DAF4BD" w14:textId="77777777" w:rsidR="002A32B7" w:rsidRDefault="002A32B7" w:rsidP="002A32B7">
      <w:pPr>
        <w:pStyle w:val="ListParagraph"/>
        <w:ind w:left="408"/>
      </w:pPr>
    </w:p>
    <w:p w14:paraId="3922AAC3" w14:textId="496F2B3F" w:rsidR="00E767C0" w:rsidRDefault="00E767C0" w:rsidP="00672B1B">
      <w:pPr>
        <w:pStyle w:val="ListParagraph"/>
        <w:numPr>
          <w:ilvl w:val="0"/>
          <w:numId w:val="2"/>
        </w:numPr>
      </w:pPr>
      <w:r>
        <w:lastRenderedPageBreak/>
        <w:t>Current key developments discussion/decision</w:t>
      </w:r>
    </w:p>
    <w:p w14:paraId="01FDBCA2" w14:textId="77777777" w:rsidR="00E767C0" w:rsidRDefault="00E767C0" w:rsidP="00E767C0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767C0" w14:paraId="3E4B2399" w14:textId="77777777" w:rsidTr="002F7F02">
        <w:tc>
          <w:tcPr>
            <w:tcW w:w="2254" w:type="dxa"/>
          </w:tcPr>
          <w:p w14:paraId="7E3A3265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Owner</w:t>
            </w:r>
          </w:p>
        </w:tc>
        <w:tc>
          <w:tcPr>
            <w:tcW w:w="2254" w:type="dxa"/>
          </w:tcPr>
          <w:p w14:paraId="19AC3898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Topic</w:t>
            </w:r>
          </w:p>
        </w:tc>
        <w:tc>
          <w:tcPr>
            <w:tcW w:w="2254" w:type="dxa"/>
          </w:tcPr>
          <w:p w14:paraId="7F03D8FC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Background</w:t>
            </w:r>
          </w:p>
        </w:tc>
        <w:tc>
          <w:tcPr>
            <w:tcW w:w="2254" w:type="dxa"/>
          </w:tcPr>
          <w:p w14:paraId="51A83D79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Outcome needed</w:t>
            </w:r>
          </w:p>
        </w:tc>
      </w:tr>
      <w:tr w:rsidR="00E767C0" w14:paraId="0036A771" w14:textId="77777777" w:rsidTr="002F7F02">
        <w:tc>
          <w:tcPr>
            <w:tcW w:w="2254" w:type="dxa"/>
          </w:tcPr>
          <w:p w14:paraId="63A179D9" w14:textId="77777777" w:rsidR="00E767C0" w:rsidRDefault="00E767C0" w:rsidP="002F7F02"/>
        </w:tc>
        <w:tc>
          <w:tcPr>
            <w:tcW w:w="2254" w:type="dxa"/>
          </w:tcPr>
          <w:p w14:paraId="44CC6ECC" w14:textId="77777777" w:rsidR="00E767C0" w:rsidRDefault="00E767C0" w:rsidP="002F7F02"/>
        </w:tc>
        <w:tc>
          <w:tcPr>
            <w:tcW w:w="2254" w:type="dxa"/>
          </w:tcPr>
          <w:p w14:paraId="71C35056" w14:textId="77777777" w:rsidR="00E767C0" w:rsidRDefault="00E767C0" w:rsidP="002F7F02"/>
        </w:tc>
        <w:tc>
          <w:tcPr>
            <w:tcW w:w="2254" w:type="dxa"/>
          </w:tcPr>
          <w:p w14:paraId="6CEDF757" w14:textId="77777777" w:rsidR="00E767C0" w:rsidRDefault="00E767C0" w:rsidP="002F7F02"/>
        </w:tc>
      </w:tr>
      <w:tr w:rsidR="00E767C0" w14:paraId="7B26DBA3" w14:textId="77777777" w:rsidTr="002F7F02">
        <w:tc>
          <w:tcPr>
            <w:tcW w:w="2254" w:type="dxa"/>
          </w:tcPr>
          <w:p w14:paraId="4BC23DA4" w14:textId="77777777" w:rsidR="00E767C0" w:rsidRDefault="00E767C0" w:rsidP="002F7F02"/>
        </w:tc>
        <w:tc>
          <w:tcPr>
            <w:tcW w:w="2254" w:type="dxa"/>
          </w:tcPr>
          <w:p w14:paraId="75C3A121" w14:textId="77777777" w:rsidR="00E767C0" w:rsidRDefault="00E767C0" w:rsidP="002F7F02"/>
        </w:tc>
        <w:tc>
          <w:tcPr>
            <w:tcW w:w="2254" w:type="dxa"/>
          </w:tcPr>
          <w:p w14:paraId="6D09746F" w14:textId="77777777" w:rsidR="00E767C0" w:rsidRDefault="00E767C0" w:rsidP="002F7F02"/>
        </w:tc>
        <w:tc>
          <w:tcPr>
            <w:tcW w:w="2254" w:type="dxa"/>
          </w:tcPr>
          <w:p w14:paraId="1EC4B37F" w14:textId="77777777" w:rsidR="00E767C0" w:rsidRDefault="00E767C0" w:rsidP="002F7F02"/>
        </w:tc>
      </w:tr>
      <w:tr w:rsidR="00E767C0" w14:paraId="704AB71A" w14:textId="77777777" w:rsidTr="002F7F02">
        <w:tc>
          <w:tcPr>
            <w:tcW w:w="2254" w:type="dxa"/>
          </w:tcPr>
          <w:p w14:paraId="1CC4E784" w14:textId="77777777" w:rsidR="00E767C0" w:rsidRDefault="00E767C0" w:rsidP="002F7F02"/>
        </w:tc>
        <w:tc>
          <w:tcPr>
            <w:tcW w:w="2254" w:type="dxa"/>
          </w:tcPr>
          <w:p w14:paraId="48F26AA0" w14:textId="77777777" w:rsidR="00E767C0" w:rsidRDefault="00E767C0" w:rsidP="002F7F02"/>
        </w:tc>
        <w:tc>
          <w:tcPr>
            <w:tcW w:w="2254" w:type="dxa"/>
          </w:tcPr>
          <w:p w14:paraId="16F15465" w14:textId="77777777" w:rsidR="00E767C0" w:rsidRDefault="00E767C0" w:rsidP="002F7F02"/>
        </w:tc>
        <w:tc>
          <w:tcPr>
            <w:tcW w:w="2254" w:type="dxa"/>
          </w:tcPr>
          <w:p w14:paraId="433F591E" w14:textId="77777777" w:rsidR="00E767C0" w:rsidRDefault="00E767C0" w:rsidP="002F7F02"/>
        </w:tc>
      </w:tr>
    </w:tbl>
    <w:p w14:paraId="24ED27F5" w14:textId="77777777" w:rsidR="00E767C0" w:rsidRDefault="00E767C0" w:rsidP="00E41050"/>
    <w:p w14:paraId="464DA992" w14:textId="03374FA1" w:rsidR="00790B01" w:rsidRDefault="00E767C0" w:rsidP="00672B1B">
      <w:pPr>
        <w:pStyle w:val="ListParagraph"/>
        <w:numPr>
          <w:ilvl w:val="0"/>
          <w:numId w:val="2"/>
        </w:numPr>
      </w:pPr>
      <w:r>
        <w:t>Potential development opportunities</w:t>
      </w:r>
    </w:p>
    <w:p w14:paraId="54705677" w14:textId="607C8F10" w:rsidR="00E767C0" w:rsidRDefault="00E767C0" w:rsidP="00E41050">
      <w:r>
        <w:tab/>
        <w:t>API links</w:t>
      </w:r>
    </w:p>
    <w:p w14:paraId="1F73D3C9" w14:textId="1831FFE3" w:rsidR="00E767C0" w:rsidRDefault="00E767C0" w:rsidP="00E41050">
      <w:r>
        <w:tab/>
        <w:t>Database</w:t>
      </w:r>
    </w:p>
    <w:p w14:paraId="1510F321" w14:textId="6721EDAB" w:rsidR="00E767C0" w:rsidRDefault="00E767C0" w:rsidP="00E41050">
      <w:r>
        <w:tab/>
        <w:t>Marketing</w:t>
      </w:r>
    </w:p>
    <w:p w14:paraId="0BD0FE96" w14:textId="43622B7C" w:rsidR="00E767C0" w:rsidRDefault="00E767C0" w:rsidP="00E41050">
      <w:r>
        <w:tab/>
        <w:t>Social Media</w:t>
      </w:r>
    </w:p>
    <w:p w14:paraId="18C8D7BB" w14:textId="271BFA12" w:rsidR="00E767C0" w:rsidRDefault="00E767C0" w:rsidP="00E41050">
      <w:r>
        <w:tab/>
        <w:t>Partnerships</w:t>
      </w:r>
    </w:p>
    <w:p w14:paraId="1C751611" w14:textId="77777777" w:rsidR="00E767C0" w:rsidRDefault="00E767C0" w:rsidP="00E41050"/>
    <w:p w14:paraId="2C3F02F3" w14:textId="3B0734CF" w:rsidR="00790B01" w:rsidRDefault="00790B01" w:rsidP="00672B1B">
      <w:pPr>
        <w:pStyle w:val="ListParagraph"/>
        <w:numPr>
          <w:ilvl w:val="0"/>
          <w:numId w:val="2"/>
        </w:numPr>
      </w:pPr>
      <w:r>
        <w:t>AOB</w:t>
      </w:r>
    </w:p>
    <w:p w14:paraId="13A219B1" w14:textId="77777777" w:rsidR="00E41050" w:rsidRDefault="00E41050" w:rsidP="00220213"/>
    <w:p w14:paraId="08C33828" w14:textId="77777777" w:rsidR="00E41050" w:rsidRDefault="00E41050" w:rsidP="00220213"/>
    <w:p w14:paraId="4EEE35B9" w14:textId="4EA88EEF" w:rsidR="00220213" w:rsidRPr="00220213" w:rsidRDefault="00220213" w:rsidP="00220213">
      <w:pPr>
        <w:tabs>
          <w:tab w:val="left" w:pos="2196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38D5710" wp14:editId="338049A8">
            <wp:simplePos x="0" y="0"/>
            <wp:positionH relativeFrom="column">
              <wp:posOffset>-845820</wp:posOffset>
            </wp:positionH>
            <wp:positionV relativeFrom="paragraph">
              <wp:posOffset>7475220</wp:posOffset>
            </wp:positionV>
            <wp:extent cx="7475122" cy="51228"/>
            <wp:effectExtent l="0" t="0" r="0" b="6350"/>
            <wp:wrapNone/>
            <wp:docPr id="1639355919" name="Picture 1639355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475122" cy="51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sectPr w:rsidR="00220213" w:rsidRPr="00220213" w:rsidSect="00B90BD7">
      <w:headerReference w:type="default" r:id="rId8"/>
      <w:footerReference w:type="default" r:id="rId9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DCB3C" w14:textId="77777777" w:rsidR="00791E44" w:rsidRDefault="00791E44" w:rsidP="00B3730C">
      <w:pPr>
        <w:spacing w:after="0" w:line="240" w:lineRule="auto"/>
      </w:pPr>
      <w:r>
        <w:separator/>
      </w:r>
    </w:p>
  </w:endnote>
  <w:endnote w:type="continuationSeparator" w:id="0">
    <w:p w14:paraId="00F77CA2" w14:textId="77777777" w:rsidR="00791E44" w:rsidRDefault="00791E44" w:rsidP="00B37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05A4" w14:textId="4223F6A3" w:rsidR="0077657C" w:rsidRPr="0077657C" w:rsidRDefault="00735917" w:rsidP="0077657C">
    <w:pPr>
      <w:pStyle w:val="Footer"/>
      <w:tabs>
        <w:tab w:val="clear" w:pos="4513"/>
        <w:tab w:val="clear" w:pos="9026"/>
        <w:tab w:val="left" w:pos="1608"/>
      </w:tabs>
      <w:rPr>
        <w:color w:val="A5A5A5" w:themeColor="accent3"/>
        <w:lang w:val="en-U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78B9B084" wp14:editId="5C45697A">
          <wp:simplePos x="0" y="0"/>
          <wp:positionH relativeFrom="column">
            <wp:posOffset>-960120</wp:posOffset>
          </wp:positionH>
          <wp:positionV relativeFrom="paragraph">
            <wp:posOffset>-205740</wp:posOffset>
          </wp:positionV>
          <wp:extent cx="7475122" cy="51228"/>
          <wp:effectExtent l="0" t="0" r="0" b="6350"/>
          <wp:wrapNone/>
          <wp:docPr id="1408161392" name="Picture 1408161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7475122" cy="512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657C" w:rsidRPr="00220213">
      <w:rPr>
        <w:color w:val="179948"/>
        <w:lang w:val="en-US"/>
      </w:rPr>
      <w:t xml:space="preserve">Burdy Ltd </w:t>
    </w:r>
    <w:r w:rsidR="0077657C" w:rsidRPr="00220213">
      <w:rPr>
        <w:color w:val="179948"/>
      </w:rPr>
      <w:t xml:space="preserve">| </w:t>
    </w:r>
    <w:r w:rsidR="0077657C" w:rsidRPr="00220213">
      <w:rPr>
        <w:color w:val="E8520A"/>
      </w:rPr>
      <w:t>Company no. 17320914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1E560" w14:textId="77777777" w:rsidR="00791E44" w:rsidRDefault="00791E44" w:rsidP="00B3730C">
      <w:pPr>
        <w:spacing w:after="0" w:line="240" w:lineRule="auto"/>
      </w:pPr>
      <w:r>
        <w:separator/>
      </w:r>
    </w:p>
  </w:footnote>
  <w:footnote w:type="continuationSeparator" w:id="0">
    <w:p w14:paraId="57310AFF" w14:textId="77777777" w:rsidR="00791E44" w:rsidRDefault="00791E44" w:rsidP="00B37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B4B2" w14:textId="77777777" w:rsidR="00B3730C" w:rsidRPr="00220213" w:rsidRDefault="00B3730C">
    <w:pPr>
      <w:pStyle w:val="Header"/>
      <w:rPr>
        <w:rFonts w:ascii="DM Mono" w:hAnsi="DM Mono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89ED2E" wp14:editId="0A4F6047">
          <wp:simplePos x="0" y="0"/>
          <wp:positionH relativeFrom="column">
            <wp:posOffset>220980</wp:posOffset>
          </wp:positionH>
          <wp:positionV relativeFrom="paragraph">
            <wp:posOffset>-220980</wp:posOffset>
          </wp:positionV>
          <wp:extent cx="868680" cy="842088"/>
          <wp:effectExtent l="0" t="0" r="7620" b="0"/>
          <wp:wrapNone/>
          <wp:docPr id="208450228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502286" name="Picture 2084502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680" cy="8420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00220213">
      <w:rPr>
        <w:rFonts w:ascii="DM Mono" w:hAnsi="DM Mono"/>
        <w:color w:val="A5A5A5" w:themeColor="accent3"/>
        <w:sz w:val="20"/>
        <w:szCs w:val="20"/>
      </w:rPr>
      <w:tab/>
    </w:r>
    <w:hyperlink r:id="rId2" w:history="1">
      <w:r w:rsidR="0077657C" w:rsidRPr="00220213">
        <w:rPr>
          <w:rStyle w:val="Hyperlink"/>
          <w:rFonts w:ascii="DM Mono" w:hAnsi="DM Mono"/>
          <w:color w:val="179948"/>
          <w:sz w:val="20"/>
          <w:szCs w:val="20"/>
          <w:u w:val="none"/>
        </w:rPr>
        <w:t>www.burdy.co.uk</w:t>
      </w:r>
    </w:hyperlink>
    <w:r w:rsidRPr="00220213">
      <w:rPr>
        <w:rFonts w:ascii="DM Mono" w:hAnsi="DM Mono"/>
        <w:color w:val="A5A5A5" w:themeColor="accent3"/>
        <w:sz w:val="20"/>
        <w:szCs w:val="20"/>
      </w:rPr>
      <w:br/>
    </w:r>
    <w:r w:rsidRPr="00220213">
      <w:rPr>
        <w:rFonts w:ascii="DM Mono" w:hAnsi="DM Mono"/>
        <w:color w:val="A5A5A5" w:themeColor="accent3"/>
        <w:sz w:val="20"/>
        <w:szCs w:val="20"/>
      </w:rPr>
      <w:tab/>
    </w:r>
    <w:r w:rsidR="00220213">
      <w:rPr>
        <w:rFonts w:ascii="DM Mono" w:hAnsi="DM Mono"/>
        <w:color w:val="E8520A"/>
        <w:sz w:val="20"/>
        <w:szCs w:val="20"/>
      </w:rPr>
      <w:t>Data. Delivered.</w:t>
    </w:r>
    <w:r w:rsidRPr="00220213">
      <w:rPr>
        <w:rFonts w:ascii="DM Mono" w:hAnsi="DM Mono"/>
        <w:color w:val="A5A5A5" w:themeColor="accent3"/>
        <w:sz w:val="20"/>
        <w:szCs w:val="20"/>
      </w:rPr>
      <w:tab/>
    </w:r>
    <w:hyperlink r:id="rId3" w:history="1">
      <w:r w:rsidRPr="00220213">
        <w:rPr>
          <w:rStyle w:val="Hyperlink"/>
          <w:rFonts w:ascii="DM Mono" w:hAnsi="DM Mono"/>
          <w:color w:val="179948"/>
          <w:sz w:val="20"/>
          <w:szCs w:val="20"/>
          <w:u w:val="none"/>
        </w:rPr>
        <w:t>burdybusiness@outlook.com</w:t>
      </w:r>
    </w:hyperlink>
  </w:p>
  <w:p w14:paraId="7A620F5D" w14:textId="0D14353A" w:rsidR="00B3730C" w:rsidRPr="00220213" w:rsidRDefault="00B3730C">
    <w:pPr>
      <w:pStyle w:val="Header"/>
      <w:rPr>
        <w:rFonts w:ascii="DM Mono" w:hAnsi="DM Mono"/>
        <w:color w:val="179948"/>
        <w:sz w:val="20"/>
        <w:szCs w:val="20"/>
      </w:rPr>
    </w:pPr>
    <w:r w:rsidRPr="00220213">
      <w:rPr>
        <w:rFonts w:ascii="DM Mono" w:hAnsi="DM Mono"/>
        <w:color w:val="A5A5A5" w:themeColor="accent3"/>
        <w:sz w:val="20"/>
        <w:szCs w:val="20"/>
      </w:rPr>
      <w:tab/>
    </w:r>
    <w:r w:rsidRPr="00220213">
      <w:rPr>
        <w:rFonts w:ascii="DM Mono" w:hAnsi="DM Mono"/>
        <w:color w:val="A5A5A5" w:themeColor="accent3"/>
        <w:sz w:val="20"/>
        <w:szCs w:val="20"/>
      </w:rPr>
      <w:tab/>
    </w:r>
    <w:r w:rsidRPr="00220213">
      <w:rPr>
        <w:rFonts w:ascii="DM Mono" w:hAnsi="DM Mono"/>
        <w:color w:val="179948"/>
        <w:sz w:val="20"/>
        <w:szCs w:val="20"/>
      </w:rPr>
      <w:t>07348</w:t>
    </w:r>
    <w:r w:rsidR="006B4714">
      <w:rPr>
        <w:rFonts w:ascii="DM Mono" w:hAnsi="DM Mono"/>
        <w:color w:val="179948"/>
        <w:sz w:val="20"/>
        <w:szCs w:val="20"/>
      </w:rPr>
      <w:t xml:space="preserve"> </w:t>
    </w:r>
    <w:r w:rsidRPr="00220213">
      <w:rPr>
        <w:rFonts w:ascii="DM Mono" w:hAnsi="DM Mono"/>
        <w:color w:val="179948"/>
        <w:sz w:val="20"/>
        <w:szCs w:val="20"/>
      </w:rPr>
      <w:t>657</w:t>
    </w:r>
    <w:r w:rsidR="006B4714">
      <w:rPr>
        <w:rFonts w:ascii="DM Mono" w:hAnsi="DM Mono"/>
        <w:color w:val="179948"/>
        <w:sz w:val="20"/>
        <w:szCs w:val="20"/>
      </w:rPr>
      <w:t xml:space="preserve"> </w:t>
    </w:r>
    <w:r w:rsidRPr="00220213">
      <w:rPr>
        <w:rFonts w:ascii="DM Mono" w:hAnsi="DM Mono"/>
        <w:color w:val="179948"/>
        <w:sz w:val="20"/>
        <w:szCs w:val="20"/>
      </w:rPr>
      <w:t>940</w:t>
    </w:r>
  </w:p>
  <w:p w14:paraId="1EF468FC" w14:textId="10FBF8E1" w:rsidR="00B3730C" w:rsidRDefault="00735917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B005DB8" wp14:editId="144D3F61">
          <wp:simplePos x="0" y="0"/>
          <wp:positionH relativeFrom="column">
            <wp:posOffset>-768350</wp:posOffset>
          </wp:positionH>
          <wp:positionV relativeFrom="paragraph">
            <wp:posOffset>233680</wp:posOffset>
          </wp:positionV>
          <wp:extent cx="7475122" cy="51228"/>
          <wp:effectExtent l="0" t="0" r="0" b="6350"/>
          <wp:wrapNone/>
          <wp:docPr id="1738314092" name="Picture 17383140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7475122" cy="512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8F6D33" w14:textId="5F9FD003" w:rsidR="00735917" w:rsidRDefault="007359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DF5"/>
    <w:multiLevelType w:val="hybridMultilevel"/>
    <w:tmpl w:val="075EE5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3A2733"/>
    <w:multiLevelType w:val="hybridMultilevel"/>
    <w:tmpl w:val="91B66418"/>
    <w:lvl w:ilvl="0" w:tplc="014C205A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8" w:hanging="360"/>
      </w:pPr>
    </w:lvl>
    <w:lvl w:ilvl="2" w:tplc="0809001B" w:tentative="1">
      <w:start w:val="1"/>
      <w:numFmt w:val="lowerRoman"/>
      <w:lvlText w:val="%3."/>
      <w:lvlJc w:val="right"/>
      <w:pPr>
        <w:ind w:left="1848" w:hanging="180"/>
      </w:pPr>
    </w:lvl>
    <w:lvl w:ilvl="3" w:tplc="0809000F" w:tentative="1">
      <w:start w:val="1"/>
      <w:numFmt w:val="decimal"/>
      <w:lvlText w:val="%4."/>
      <w:lvlJc w:val="left"/>
      <w:pPr>
        <w:ind w:left="2568" w:hanging="360"/>
      </w:pPr>
    </w:lvl>
    <w:lvl w:ilvl="4" w:tplc="08090019" w:tentative="1">
      <w:start w:val="1"/>
      <w:numFmt w:val="lowerLetter"/>
      <w:lvlText w:val="%5."/>
      <w:lvlJc w:val="left"/>
      <w:pPr>
        <w:ind w:left="3288" w:hanging="360"/>
      </w:pPr>
    </w:lvl>
    <w:lvl w:ilvl="5" w:tplc="0809001B" w:tentative="1">
      <w:start w:val="1"/>
      <w:numFmt w:val="lowerRoman"/>
      <w:lvlText w:val="%6."/>
      <w:lvlJc w:val="right"/>
      <w:pPr>
        <w:ind w:left="4008" w:hanging="180"/>
      </w:pPr>
    </w:lvl>
    <w:lvl w:ilvl="6" w:tplc="0809000F" w:tentative="1">
      <w:start w:val="1"/>
      <w:numFmt w:val="decimal"/>
      <w:lvlText w:val="%7."/>
      <w:lvlJc w:val="left"/>
      <w:pPr>
        <w:ind w:left="4728" w:hanging="360"/>
      </w:pPr>
    </w:lvl>
    <w:lvl w:ilvl="7" w:tplc="08090019" w:tentative="1">
      <w:start w:val="1"/>
      <w:numFmt w:val="lowerLetter"/>
      <w:lvlText w:val="%8."/>
      <w:lvlJc w:val="left"/>
      <w:pPr>
        <w:ind w:left="5448" w:hanging="360"/>
      </w:pPr>
    </w:lvl>
    <w:lvl w:ilvl="8" w:tplc="08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093769827">
    <w:abstractNumId w:val="0"/>
  </w:num>
  <w:num w:numId="2" w16cid:durableId="2079476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26"/>
    <w:rsid w:val="00220213"/>
    <w:rsid w:val="002A32B7"/>
    <w:rsid w:val="005A7DCA"/>
    <w:rsid w:val="006305EC"/>
    <w:rsid w:val="00672B1B"/>
    <w:rsid w:val="006B4714"/>
    <w:rsid w:val="00735917"/>
    <w:rsid w:val="0077657C"/>
    <w:rsid w:val="007863EF"/>
    <w:rsid w:val="00790B01"/>
    <w:rsid w:val="00791E44"/>
    <w:rsid w:val="008156BF"/>
    <w:rsid w:val="00855BF7"/>
    <w:rsid w:val="00872147"/>
    <w:rsid w:val="00963154"/>
    <w:rsid w:val="00AE0998"/>
    <w:rsid w:val="00B16A26"/>
    <w:rsid w:val="00B3730C"/>
    <w:rsid w:val="00B90BD7"/>
    <w:rsid w:val="00BC3543"/>
    <w:rsid w:val="00E41050"/>
    <w:rsid w:val="00E767C0"/>
    <w:rsid w:val="00FC0E1C"/>
    <w:rsid w:val="00FD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19238"/>
  <w15:chartTrackingRefBased/>
  <w15:docId w15:val="{EE20B4BE-F940-43F0-A226-655B4644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30C"/>
  </w:style>
  <w:style w:type="paragraph" w:styleId="Footer">
    <w:name w:val="footer"/>
    <w:basedOn w:val="Normal"/>
    <w:link w:val="FooterChar"/>
    <w:uiPriority w:val="99"/>
    <w:unhideWhenUsed/>
    <w:rsid w:val="00B37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30C"/>
  </w:style>
  <w:style w:type="character" w:styleId="Hyperlink">
    <w:name w:val="Hyperlink"/>
    <w:basedOn w:val="DefaultParagraphFont"/>
    <w:uiPriority w:val="99"/>
    <w:unhideWhenUsed/>
    <w:rsid w:val="00B37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3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41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burdybusiness@outlook.com" TargetMode="External"/><Relationship Id="rId2" Type="http://schemas.openxmlformats.org/officeDocument/2006/relationships/hyperlink" Target="http://www.burdy.co.uk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s\Business\BurdySetUp\Documentation\Burdy%20Letter%20Hea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Burdy Letter Head Template.dotx</Template>
  <TotalTime>2351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Patricia Burley</cp:lastModifiedBy>
  <cp:revision>7</cp:revision>
  <dcterms:created xsi:type="dcterms:W3CDTF">2026-07-28T12:39:00Z</dcterms:created>
  <dcterms:modified xsi:type="dcterms:W3CDTF">2026-07-30T07:02:00Z</dcterms:modified>
</cp:coreProperties>
</file>